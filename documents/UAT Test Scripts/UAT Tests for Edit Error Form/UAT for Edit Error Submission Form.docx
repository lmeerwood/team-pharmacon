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52"/>
        <w:gridCol w:w="2644"/>
        <w:gridCol w:w="5596"/>
        <w:gridCol w:w="714"/>
        <w:gridCol w:w="714"/>
      </w:tblGrid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Name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t>Edit Error Submission Form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Use</w:t>
            </w:r>
            <w:r w:rsidR="00531B5A" w:rsidRPr="00A37D81">
              <w:rPr>
                <w:b/>
              </w:rPr>
              <w:t xml:space="preserve"> </w:t>
            </w:r>
            <w:r w:rsidRPr="00A37D81">
              <w:rPr>
                <w:b/>
              </w:rPr>
              <w:t xml:space="preserve">Case </w:t>
            </w:r>
            <w:r w:rsidR="00A30AD6" w:rsidRPr="00A37D81">
              <w:rPr>
                <w:b/>
              </w:rPr>
              <w:t>Tested: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A37D81" w:rsidRDefault="00646D2C" w:rsidP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rPr>
                <w:sz w:val="24"/>
                <w:szCs w:val="24"/>
              </w:rPr>
              <w:t>–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t>Edit Error Submission Form</w:t>
            </w:r>
          </w:p>
        </w:tc>
      </w:tr>
      <w:tr w:rsidR="00A37D81" w:rsidRPr="00A37D81" w:rsidTr="004F09A4">
        <w:trPr>
          <w:cantSplit/>
          <w:trHeight w:val="711"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 w:rsidP="00D24817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Description: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743150">
              <w:rPr>
                <w:sz w:val="24"/>
                <w:szCs w:val="24"/>
              </w:rPr>
              <w:t xml:space="preserve">needs to </w:t>
            </w:r>
            <w:r w:rsidR="00924152">
              <w:rPr>
                <w:sz w:val="24"/>
                <w:szCs w:val="24"/>
              </w:rPr>
              <w:t>change what fields are shown in the Error Form</w:t>
            </w:r>
          </w:p>
          <w:p w:rsidR="003410BE" w:rsidRPr="00A37D81" w:rsidRDefault="00BF14DB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navigates to </w:t>
            </w:r>
            <w:r w:rsidR="00924152">
              <w:rPr>
                <w:sz w:val="24"/>
                <w:szCs w:val="24"/>
              </w:rPr>
              <w:t>Manage Error Form page</w:t>
            </w:r>
          </w:p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is presented with selectors to control which fields are shown</w:t>
            </w:r>
          </w:p>
          <w:p w:rsidR="00D967B8" w:rsidRDefault="00CE6A6F" w:rsidP="00EF4BBA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selects the fields they want shown or unselects others</w:t>
            </w:r>
          </w:p>
          <w:p w:rsidR="00D967B8" w:rsidRPr="00A37D81" w:rsidRDefault="00D967B8" w:rsidP="00924152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submits </w:t>
            </w:r>
            <w:r w:rsidR="00924152">
              <w:rPr>
                <w:sz w:val="24"/>
                <w:szCs w:val="24"/>
              </w:rPr>
              <w:t>selections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Pre-conditions</w:t>
            </w:r>
          </w:p>
        </w:tc>
        <w:tc>
          <w:tcPr>
            <w:tcW w:w="966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924152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Post-conditions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F09A4" w:rsidRPr="00A37D81" w:rsidRDefault="00924152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Error form reflects the changes and will add null values to the database where fields are hidden.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A37650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Notes</w:t>
            </w:r>
            <w:r w:rsidR="00E303EF" w:rsidRPr="00A37D81">
              <w:rPr>
                <w:b/>
              </w:rPr>
              <w:t>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Pr="00A37D81" w:rsidRDefault="00536681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Result (Pass/Fail/Warning/Incomplete)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A37D81" w:rsidRDefault="00536681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Pr="00A37D81" w:rsidRDefault="00DF1585">
            <w:pPr>
              <w:pStyle w:val="bp"/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F</w:t>
            </w: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F1585" w:rsidRPr="00A37D81" w:rsidRDefault="00646D2C" w:rsidP="00924152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>
              <w:rPr>
                <w:sz w:val="24"/>
              </w:rPr>
              <w:t xml:space="preserve">selects “Search &gt;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” from the menu bar or selects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 button on Admin Home page  </w:t>
            </w:r>
          </w:p>
        </w:tc>
        <w:tc>
          <w:tcPr>
            <w:tcW w:w="5596" w:type="dxa"/>
          </w:tcPr>
          <w:p w:rsidR="00397C3B" w:rsidRDefault="00924152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</w:t>
            </w:r>
            <w:r w:rsidR="00397C3B">
              <w:rPr>
                <w:sz w:val="24"/>
              </w:rPr>
              <w:t xml:space="preserve"> </w:t>
            </w:r>
            <w:r>
              <w:rPr>
                <w:sz w:val="24"/>
              </w:rPr>
              <w:t>Form page</w:t>
            </w:r>
            <w:r w:rsidR="00397C3B">
              <w:rPr>
                <w:sz w:val="24"/>
              </w:rPr>
              <w:t xml:space="preserve"> appears – using Button </w:t>
            </w:r>
          </w:p>
          <w:p w:rsidR="00646D2C" w:rsidRPr="00A37D81" w:rsidRDefault="00924152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 Form</w:t>
            </w:r>
            <w:r w:rsidR="0027753E">
              <w:rPr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 w:rsidR="0027753E">
              <w:rPr>
                <w:sz w:val="24"/>
              </w:rPr>
              <w:t xml:space="preserve"> appears</w:t>
            </w:r>
            <w:r w:rsidR="00646D2C">
              <w:rPr>
                <w:sz w:val="24"/>
              </w:rPr>
              <w:t xml:space="preserve"> – using </w:t>
            </w:r>
            <w:r w:rsidR="00397C3B">
              <w:rPr>
                <w:sz w:val="24"/>
              </w:rPr>
              <w:t>Menu Bar</w:t>
            </w:r>
          </w:p>
        </w:tc>
        <w:tc>
          <w:tcPr>
            <w:tcW w:w="714" w:type="dxa"/>
          </w:tcPr>
          <w:p w:rsidR="00DF1585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Pr="00A37D81" w:rsidRDefault="00397C3B" w:rsidP="0093488F">
            <w:pPr>
              <w:pStyle w:val="RowHeadings"/>
              <w:spacing w:before="80" w:after="80"/>
              <w:jc w:val="center"/>
            </w:pP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DF1585" w:rsidRPr="00A37D81" w:rsidRDefault="00A37D81" w:rsidP="0092415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924152">
              <w:rPr>
                <w:sz w:val="24"/>
              </w:rPr>
              <w:t>selects the fields to be displayed</w:t>
            </w:r>
          </w:p>
        </w:tc>
        <w:tc>
          <w:tcPr>
            <w:tcW w:w="5596" w:type="dxa"/>
          </w:tcPr>
          <w:p w:rsidR="00A37D81" w:rsidRPr="00A37D81" w:rsidRDefault="0027753E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Input does not show error</w:t>
            </w:r>
          </w:p>
        </w:tc>
        <w:tc>
          <w:tcPr>
            <w:tcW w:w="714" w:type="dxa"/>
          </w:tcPr>
          <w:p w:rsidR="00DF1585" w:rsidRPr="00A37D81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3557D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3557D2" w:rsidRPr="00A37D81" w:rsidRDefault="003557D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3557D2" w:rsidRPr="00A37D81" w:rsidRDefault="00E71076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selects Submit button</w:t>
            </w:r>
          </w:p>
        </w:tc>
        <w:tc>
          <w:tcPr>
            <w:tcW w:w="5596" w:type="dxa"/>
          </w:tcPr>
          <w:p w:rsidR="003557D2" w:rsidRPr="00A37D81" w:rsidRDefault="00E71076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Message appears that </w:t>
            </w:r>
            <w:r w:rsidR="0027753E">
              <w:rPr>
                <w:sz w:val="24"/>
              </w:rPr>
              <w:t xml:space="preserve">the </w:t>
            </w:r>
            <w:r w:rsidR="00924152">
              <w:rPr>
                <w:sz w:val="24"/>
              </w:rPr>
              <w:t>form was updated</w:t>
            </w:r>
          </w:p>
        </w:tc>
        <w:tc>
          <w:tcPr>
            <w:tcW w:w="714" w:type="dxa"/>
          </w:tcPr>
          <w:p w:rsidR="003557D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3557D2" w:rsidRPr="00A37D81" w:rsidRDefault="003557D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views the error form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Error form reflects the changes made</w:t>
            </w:r>
          </w:p>
        </w:tc>
        <w:tc>
          <w:tcPr>
            <w:tcW w:w="714" w:type="dxa"/>
          </w:tcPr>
          <w:p w:rsidR="0092415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fills out the available fields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form submits without error.</w:t>
            </w:r>
          </w:p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in the database reflects the selected fields.</w:t>
            </w:r>
          </w:p>
        </w:tc>
        <w:tc>
          <w:tcPr>
            <w:tcW w:w="714" w:type="dxa"/>
          </w:tcPr>
          <w:p w:rsidR="00924152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D66189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646D2C" w:rsidRDefault="00646D2C" w:rsidP="00780A9A">
      <w:pPr>
        <w:pStyle w:val="bp"/>
        <w:spacing w:before="0" w:after="0"/>
      </w:pPr>
    </w:p>
    <w:p w:rsidR="00646D2C" w:rsidRPr="00A37D81" w:rsidRDefault="00646D2C" w:rsidP="00780A9A">
      <w:pPr>
        <w:pStyle w:val="bp"/>
        <w:spacing w:before="0" w:after="0"/>
      </w:pPr>
    </w:p>
    <w:tbl>
      <w:tblPr>
        <w:tblStyle w:val="TableGrid"/>
        <w:tblW w:w="13393" w:type="dxa"/>
        <w:tblLook w:val="01E0" w:firstRow="1" w:lastRow="1" w:firstColumn="1" w:lastColumn="1" w:noHBand="0" w:noVBand="0"/>
      </w:tblPr>
      <w:tblGrid>
        <w:gridCol w:w="2660"/>
        <w:gridCol w:w="1945"/>
        <w:gridCol w:w="2197"/>
        <w:gridCol w:w="2197"/>
        <w:gridCol w:w="2197"/>
        <w:gridCol w:w="2197"/>
      </w:tblGrid>
      <w:tr w:rsidR="00A37D81" w:rsidRPr="00A37D81" w:rsidTr="006B725B">
        <w:tc>
          <w:tcPr>
            <w:tcW w:w="133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A37650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Test Data Table</w:t>
            </w:r>
          </w:p>
        </w:tc>
      </w:tr>
      <w:tr w:rsidR="00A37D81" w:rsidRPr="00A37D81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2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4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5</w:t>
            </w: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582088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  <w:r w:rsidR="006D0750">
              <w:t xml:space="preserve">1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>All toggle able fields enabled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lastRenderedPageBreak/>
              <w:t xml:space="preserve">Test </w:t>
            </w:r>
            <w:r w:rsidR="007E3012">
              <w:t xml:space="preserve">– </w:t>
            </w:r>
            <w:r w:rsidR="00924152">
              <w:t>2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 xml:space="preserve">All </w:t>
            </w:r>
            <w:proofErr w:type="spellStart"/>
            <w:r>
              <w:t>toggleable</w:t>
            </w:r>
            <w:proofErr w:type="spellEnd"/>
            <w:r>
              <w:t xml:space="preserve"> fields disabled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217A5">
            <w:pPr>
              <w:pStyle w:val="bp"/>
              <w:spacing w:before="0" w:after="0"/>
            </w:pPr>
            <w:r>
              <w:t>Random selection (patient, location, severity) of fields enabled.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</w:tbl>
    <w:p w:rsidR="007E3012" w:rsidRDefault="007E3012" w:rsidP="00780A9A">
      <w:pPr>
        <w:pStyle w:val="bp"/>
        <w:spacing w:before="0" w:after="0"/>
      </w:pPr>
    </w:p>
    <w:p w:rsidR="007E3012" w:rsidRPr="00A37D81" w:rsidRDefault="007E3012" w:rsidP="00780A9A">
      <w:pPr>
        <w:pStyle w:val="bp"/>
        <w:spacing w:before="0" w:after="0"/>
      </w:pPr>
    </w:p>
    <w:p w:rsidR="0004651B" w:rsidRDefault="006217A5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3600449</wp:posOffset>
                </wp:positionH>
                <wp:positionV relativeFrom="paragraph">
                  <wp:posOffset>3354070</wp:posOffset>
                </wp:positionV>
                <wp:extent cx="92392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7B1A6" id="Rectangle 3" o:spid="_x0000_s1026" style="position:absolute;margin-left:283.5pt;margin-top:264.1pt;width:72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4B55ED40" wp14:editId="4E63ABC7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1</w:t>
      </w:r>
      <w:r>
        <w:fldChar w:fldCharType="end"/>
      </w:r>
      <w:r>
        <w:t xml:space="preserve">: Select Manage </w:t>
      </w:r>
      <w:r w:rsidR="006217A5">
        <w:t xml:space="preserve">Error Form </w:t>
      </w:r>
      <w:r>
        <w:t>via Button</w:t>
      </w:r>
    </w:p>
    <w:p w:rsidR="006D0750" w:rsidRDefault="006217A5" w:rsidP="006D0750">
      <w:r>
        <w:rPr>
          <w:noProof/>
          <w:lang w:val="en-AU" w:eastAsia="en-AU"/>
        </w:rPr>
        <w:lastRenderedPageBreak/>
        <w:drawing>
          <wp:inline distT="0" distB="0" distL="0" distR="0" wp14:anchorId="52EA7CA3" wp14:editId="52DCCE5E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2</w:t>
      </w:r>
      <w:r>
        <w:fldChar w:fldCharType="end"/>
      </w:r>
      <w:r>
        <w:t xml:space="preserve">: </w:t>
      </w:r>
      <w:r w:rsidR="006217A5">
        <w:t xml:space="preserve">Manage Error Form </w:t>
      </w:r>
      <w:r>
        <w:t>is loaded</w:t>
      </w:r>
    </w:p>
    <w:p w:rsidR="00397C3B" w:rsidRDefault="006D0750" w:rsidP="006D0750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6105525</wp:posOffset>
                </wp:positionH>
                <wp:positionV relativeFrom="paragraph">
                  <wp:posOffset>78740</wp:posOffset>
                </wp:positionV>
                <wp:extent cx="628650" cy="2857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54559" id="Rectangle 6" o:spid="_x0000_s1026" style="position:absolute;margin-left:480.75pt;margin-top:6.2pt;width:49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621E483B" wp14:editId="3B694BD6">
            <wp:extent cx="8229600" cy="823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3</w:t>
      </w:r>
      <w:r>
        <w:fldChar w:fldCharType="end"/>
      </w:r>
      <w:r>
        <w:t xml:space="preserve">: </w:t>
      </w:r>
      <w:r w:rsidRPr="00CE2B3B">
        <w:t xml:space="preserve">Select </w:t>
      </w:r>
      <w:r w:rsidR="006217A5">
        <w:t xml:space="preserve">Manage Error Form </w:t>
      </w:r>
      <w:r w:rsidRPr="00CE2B3B">
        <w:t xml:space="preserve">via </w:t>
      </w:r>
      <w:r>
        <w:t>Menu Bar</w:t>
      </w:r>
    </w:p>
    <w:p w:rsidR="00397C3B" w:rsidRDefault="006217A5" w:rsidP="00397C3B">
      <w:r>
        <w:rPr>
          <w:noProof/>
          <w:lang w:val="en-AU" w:eastAsia="en-AU"/>
        </w:rPr>
        <w:drawing>
          <wp:inline distT="0" distB="0" distL="0" distR="0" wp14:anchorId="47385429" wp14:editId="055573FA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4</w:t>
      </w:r>
      <w:r>
        <w:fldChar w:fldCharType="end"/>
      </w:r>
      <w:r>
        <w:t xml:space="preserve">: </w:t>
      </w:r>
      <w:r w:rsidR="006217A5">
        <w:t xml:space="preserve">Manage Error Form </w:t>
      </w:r>
      <w:r w:rsidRPr="00B40CA1">
        <w:t>is loaded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4D9BFC43" wp14:editId="038D0DB6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5</w:t>
      </w:r>
      <w:r>
        <w:fldChar w:fldCharType="end"/>
      </w:r>
      <w:r>
        <w:t>: Details entered</w:t>
      </w:r>
      <w:r w:rsidR="006217A5">
        <w:t xml:space="preserve"> (test 2 for demonstration)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6F66ACC4" wp14:editId="50FED8DB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6</w:t>
      </w:r>
      <w:r>
        <w:fldChar w:fldCharType="end"/>
      </w:r>
      <w:r>
        <w:t>: Submit button selected. Success message returned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04451DCF" wp14:editId="745FE4B3">
            <wp:extent cx="8229600" cy="462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7</w:t>
      </w:r>
      <w:r>
        <w:fldChar w:fldCharType="end"/>
      </w:r>
      <w:r>
        <w:t xml:space="preserve">: </w:t>
      </w:r>
      <w:r w:rsidR="006217A5">
        <w:t>Error form shows the selected fields are hidden.</w:t>
      </w:r>
    </w:p>
    <w:p w:rsidR="002D0174" w:rsidRDefault="002D0174">
      <w:r>
        <w:br w:type="page"/>
      </w:r>
    </w:p>
    <w:p w:rsidR="002D0174" w:rsidRDefault="002D0174" w:rsidP="002D0174">
      <w:r>
        <w:lastRenderedPageBreak/>
        <w:t>EXPECTED ERRORS:</w:t>
      </w:r>
    </w:p>
    <w:p w:rsidR="002D0174" w:rsidRDefault="006217A5" w:rsidP="002D0174">
      <w:r>
        <w:t>None</w:t>
      </w:r>
    </w:p>
    <w:p w:rsidR="007317D3" w:rsidRDefault="007317D3" w:rsidP="002D0174"/>
    <w:p w:rsidR="00E73888" w:rsidRDefault="00E73888" w:rsidP="00E73888">
      <w:r>
        <w:t>EXPECTED BEHAVIOUR</w:t>
      </w:r>
      <w:r>
        <w:br/>
      </w:r>
    </w:p>
    <w:p w:rsidR="00DB56C7" w:rsidRDefault="006217A5" w:rsidP="00DB56C7">
      <w:r>
        <w:rPr>
          <w:noProof/>
          <w:lang w:val="en-AU" w:eastAsia="en-AU"/>
        </w:rPr>
        <w:drawing>
          <wp:inline distT="0" distB="0" distL="0" distR="0" wp14:anchorId="3BD6A877" wp14:editId="35084E40">
            <wp:extent cx="82296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C7" w:rsidRDefault="00DB56C7" w:rsidP="00DB56C7">
      <w:pPr>
        <w:pStyle w:val="Caption"/>
      </w:pPr>
      <w:r>
        <w:t>Figure</w:t>
      </w:r>
      <w:r w:rsidR="006217A5">
        <w:t xml:space="preserve"> 8</w:t>
      </w:r>
      <w:r>
        <w:t xml:space="preserve">: Selecting </w:t>
      </w:r>
      <w:r w:rsidR="006217A5">
        <w:t>Reset to Default enables all fields – Expected</w:t>
      </w:r>
    </w:p>
    <w:p w:rsidR="006217A5" w:rsidRDefault="006217A5" w:rsidP="006217A5">
      <w:r>
        <w:rPr>
          <w:noProof/>
          <w:lang w:val="en-AU" w:eastAsia="en-AU"/>
        </w:rPr>
        <w:lastRenderedPageBreak/>
        <w:drawing>
          <wp:inline distT="0" distB="0" distL="0" distR="0" wp14:anchorId="4F6A63EF" wp14:editId="67C5B65D">
            <wp:extent cx="82296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A5" w:rsidRDefault="006217A5" w:rsidP="006217A5">
      <w:pPr>
        <w:pStyle w:val="Caption"/>
      </w:pPr>
      <w:r>
        <w:t>Figure 9: Selecting Undo Changes reverts the form to the previously submitted state – Expected</w:t>
      </w:r>
      <w:r w:rsidR="00D66189">
        <w:br/>
      </w:r>
      <w:r w:rsidR="00D66189">
        <w:br/>
      </w:r>
      <w:r w:rsidR="00D66189">
        <w:rPr>
          <w:noProof/>
          <w:lang w:val="en-AU" w:eastAsia="en-AU"/>
        </w:rPr>
        <w:lastRenderedPageBreak/>
        <w:drawing>
          <wp:inline distT="0" distB="0" distL="0" distR="0" wp14:anchorId="3D63EA27" wp14:editId="61DE0777">
            <wp:extent cx="82296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9" w:rsidRPr="00D66189">
        <w:t xml:space="preserve"> </w:t>
      </w:r>
      <w:r w:rsidR="00D66189">
        <w:t>Figure 10: Submitting an error still works without error even with just the minimum fields – Expected</w:t>
      </w:r>
    </w:p>
    <w:p w:rsidR="00D66189" w:rsidRPr="00D66189" w:rsidRDefault="00D66189" w:rsidP="00D66189">
      <w:pPr>
        <w:rPr>
          <w:b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0806220C" wp14:editId="2A1A0F30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11: Submitting errors exist in the database and can be searched – Expected</w:t>
      </w:r>
    </w:p>
    <w:p w:rsidR="00D66189" w:rsidRDefault="00D66189" w:rsidP="006217A5">
      <w:r>
        <w:lastRenderedPageBreak/>
        <w:br/>
      </w:r>
      <w:r>
        <w:rPr>
          <w:noProof/>
          <w:lang w:val="en-AU" w:eastAsia="en-AU"/>
        </w:rPr>
        <w:drawing>
          <wp:inline distT="0" distB="0" distL="0" distR="0" wp14:anchorId="3F99D10D" wp14:editId="79A0459C">
            <wp:extent cx="8229600" cy="462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11: Submitted errors can be edited – fields hidden at the time of error creation will still be hidden, but can be shown with the Show Missing Fields button– Expected</w:t>
      </w:r>
    </w:p>
    <w:p w:rsidR="006217A5" w:rsidRPr="00D66189" w:rsidRDefault="006217A5" w:rsidP="00D66189"/>
    <w:sectPr w:rsidR="006217A5" w:rsidRPr="00D66189" w:rsidSect="00A3765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F7C" w:rsidRDefault="00AC2F7C">
      <w:r>
        <w:separator/>
      </w:r>
    </w:p>
  </w:endnote>
  <w:endnote w:type="continuationSeparator" w:id="0">
    <w:p w:rsidR="00AC2F7C" w:rsidRDefault="00AC2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04A0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5804A0">
      <w:rPr>
        <w:rStyle w:val="PageNumber"/>
        <w:noProof/>
      </w:rPr>
      <w:t>14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F7C" w:rsidRDefault="00AC2F7C">
      <w:r>
        <w:separator/>
      </w:r>
    </w:p>
  </w:footnote>
  <w:footnote w:type="continuationSeparator" w:id="0">
    <w:p w:rsidR="00AC2F7C" w:rsidRDefault="00AC2F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>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9F756F">
      <w:trPr>
        <w:trHeight w:val="97"/>
      </w:trPr>
      <w:tc>
        <w:tcPr>
          <w:tcW w:w="6379" w:type="dxa"/>
        </w:tcPr>
        <w:p w:rsidR="00A37650" w:rsidRDefault="00924152" w:rsidP="00B71A35">
          <w:r>
            <w:t>Edit Error Submission Form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</w:t>
          </w:r>
          <w:r w:rsidR="005804A0">
            <w:t>17</w:t>
          </w:r>
          <w:bookmarkStart w:id="0" w:name="_GoBack"/>
          <w:bookmarkEnd w:id="0"/>
          <w:r w:rsidR="00FC587F">
            <w:t>/09</w:t>
          </w:r>
          <w:r w:rsidR="00743150">
            <w:t>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B36B1"/>
    <w:multiLevelType w:val="hybridMultilevel"/>
    <w:tmpl w:val="F36AF0F6"/>
    <w:lvl w:ilvl="0" w:tplc="F15871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8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7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6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10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A4211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B40"/>
    <w:rsid w:val="001F7C68"/>
    <w:rsid w:val="00205067"/>
    <w:rsid w:val="002052B0"/>
    <w:rsid w:val="00205D7F"/>
    <w:rsid w:val="00212269"/>
    <w:rsid w:val="00212A3D"/>
    <w:rsid w:val="00220AA2"/>
    <w:rsid w:val="00256449"/>
    <w:rsid w:val="0027753E"/>
    <w:rsid w:val="00291668"/>
    <w:rsid w:val="002A7E47"/>
    <w:rsid w:val="002B375D"/>
    <w:rsid w:val="002C1B7F"/>
    <w:rsid w:val="002D0174"/>
    <w:rsid w:val="002D07CF"/>
    <w:rsid w:val="002D1D0A"/>
    <w:rsid w:val="002D7BA4"/>
    <w:rsid w:val="002E347B"/>
    <w:rsid w:val="00317678"/>
    <w:rsid w:val="00331345"/>
    <w:rsid w:val="003410BE"/>
    <w:rsid w:val="00353537"/>
    <w:rsid w:val="003557D2"/>
    <w:rsid w:val="00362280"/>
    <w:rsid w:val="00374830"/>
    <w:rsid w:val="00382D26"/>
    <w:rsid w:val="0038593E"/>
    <w:rsid w:val="003910B3"/>
    <w:rsid w:val="00397C3B"/>
    <w:rsid w:val="003A25C3"/>
    <w:rsid w:val="003D2ED7"/>
    <w:rsid w:val="003E438C"/>
    <w:rsid w:val="003E51CD"/>
    <w:rsid w:val="003F1D6E"/>
    <w:rsid w:val="003F5E0F"/>
    <w:rsid w:val="00434231"/>
    <w:rsid w:val="0046703C"/>
    <w:rsid w:val="004A0610"/>
    <w:rsid w:val="004A279E"/>
    <w:rsid w:val="004A4B81"/>
    <w:rsid w:val="004A71EF"/>
    <w:rsid w:val="004D1C11"/>
    <w:rsid w:val="004E420D"/>
    <w:rsid w:val="004F09A4"/>
    <w:rsid w:val="004F4FB4"/>
    <w:rsid w:val="004F7B53"/>
    <w:rsid w:val="004F7C17"/>
    <w:rsid w:val="00520EF0"/>
    <w:rsid w:val="00531B5A"/>
    <w:rsid w:val="00536681"/>
    <w:rsid w:val="00553DAD"/>
    <w:rsid w:val="00564945"/>
    <w:rsid w:val="005706E3"/>
    <w:rsid w:val="00576454"/>
    <w:rsid w:val="005804A0"/>
    <w:rsid w:val="00582088"/>
    <w:rsid w:val="005B48A6"/>
    <w:rsid w:val="005E1449"/>
    <w:rsid w:val="005E2ADA"/>
    <w:rsid w:val="005F0EB8"/>
    <w:rsid w:val="00604AE4"/>
    <w:rsid w:val="00620950"/>
    <w:rsid w:val="006217A5"/>
    <w:rsid w:val="00635CE7"/>
    <w:rsid w:val="00637594"/>
    <w:rsid w:val="00646D2C"/>
    <w:rsid w:val="00683635"/>
    <w:rsid w:val="0068650F"/>
    <w:rsid w:val="006B5D41"/>
    <w:rsid w:val="006B725B"/>
    <w:rsid w:val="006C6D35"/>
    <w:rsid w:val="006D0750"/>
    <w:rsid w:val="006D4DE0"/>
    <w:rsid w:val="006E2681"/>
    <w:rsid w:val="006F49B4"/>
    <w:rsid w:val="00702D6A"/>
    <w:rsid w:val="00720507"/>
    <w:rsid w:val="007275A3"/>
    <w:rsid w:val="007317D3"/>
    <w:rsid w:val="0074307D"/>
    <w:rsid w:val="00743150"/>
    <w:rsid w:val="00752B41"/>
    <w:rsid w:val="00756932"/>
    <w:rsid w:val="007606FF"/>
    <w:rsid w:val="00772DAC"/>
    <w:rsid w:val="00774421"/>
    <w:rsid w:val="00780A9A"/>
    <w:rsid w:val="00796CD4"/>
    <w:rsid w:val="007B0097"/>
    <w:rsid w:val="007C0EA0"/>
    <w:rsid w:val="007C41CD"/>
    <w:rsid w:val="007D644A"/>
    <w:rsid w:val="007D7134"/>
    <w:rsid w:val="007E3012"/>
    <w:rsid w:val="00800C1D"/>
    <w:rsid w:val="008050F0"/>
    <w:rsid w:val="00814263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24152"/>
    <w:rsid w:val="0093214E"/>
    <w:rsid w:val="009322A3"/>
    <w:rsid w:val="0093488F"/>
    <w:rsid w:val="00957C00"/>
    <w:rsid w:val="00981DE1"/>
    <w:rsid w:val="00983E57"/>
    <w:rsid w:val="009A43E0"/>
    <w:rsid w:val="009C06FE"/>
    <w:rsid w:val="009C4C9A"/>
    <w:rsid w:val="009C6937"/>
    <w:rsid w:val="009D1046"/>
    <w:rsid w:val="009E2570"/>
    <w:rsid w:val="009F756F"/>
    <w:rsid w:val="00A11301"/>
    <w:rsid w:val="00A30AD6"/>
    <w:rsid w:val="00A37650"/>
    <w:rsid w:val="00A37D81"/>
    <w:rsid w:val="00A46037"/>
    <w:rsid w:val="00A6090E"/>
    <w:rsid w:val="00A72B6A"/>
    <w:rsid w:val="00A739C2"/>
    <w:rsid w:val="00A857E6"/>
    <w:rsid w:val="00A917A0"/>
    <w:rsid w:val="00AB1975"/>
    <w:rsid w:val="00AB1A12"/>
    <w:rsid w:val="00AC2F7C"/>
    <w:rsid w:val="00AC35E1"/>
    <w:rsid w:val="00AD452D"/>
    <w:rsid w:val="00B12289"/>
    <w:rsid w:val="00B137E9"/>
    <w:rsid w:val="00B3013D"/>
    <w:rsid w:val="00B3144A"/>
    <w:rsid w:val="00B317D0"/>
    <w:rsid w:val="00B37B8D"/>
    <w:rsid w:val="00B42DCB"/>
    <w:rsid w:val="00B5620B"/>
    <w:rsid w:val="00B71A35"/>
    <w:rsid w:val="00B745A6"/>
    <w:rsid w:val="00BA717F"/>
    <w:rsid w:val="00BE784F"/>
    <w:rsid w:val="00BF14DB"/>
    <w:rsid w:val="00C05D0A"/>
    <w:rsid w:val="00C070A0"/>
    <w:rsid w:val="00C07137"/>
    <w:rsid w:val="00C074E2"/>
    <w:rsid w:val="00C20126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CE6A6F"/>
    <w:rsid w:val="00D010AF"/>
    <w:rsid w:val="00D24817"/>
    <w:rsid w:val="00D63FFC"/>
    <w:rsid w:val="00D66189"/>
    <w:rsid w:val="00D664F5"/>
    <w:rsid w:val="00D71228"/>
    <w:rsid w:val="00D74923"/>
    <w:rsid w:val="00D858C7"/>
    <w:rsid w:val="00D94615"/>
    <w:rsid w:val="00D967B8"/>
    <w:rsid w:val="00DA4ABE"/>
    <w:rsid w:val="00DA4AC5"/>
    <w:rsid w:val="00DA503D"/>
    <w:rsid w:val="00DB3DA8"/>
    <w:rsid w:val="00DB56C7"/>
    <w:rsid w:val="00DF0CB1"/>
    <w:rsid w:val="00DF1585"/>
    <w:rsid w:val="00E00D4D"/>
    <w:rsid w:val="00E11BB0"/>
    <w:rsid w:val="00E131AE"/>
    <w:rsid w:val="00E303EF"/>
    <w:rsid w:val="00E334AF"/>
    <w:rsid w:val="00E34904"/>
    <w:rsid w:val="00E3603E"/>
    <w:rsid w:val="00E430D5"/>
    <w:rsid w:val="00E5553C"/>
    <w:rsid w:val="00E70BB1"/>
    <w:rsid w:val="00E71076"/>
    <w:rsid w:val="00E73888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EF4BBA"/>
    <w:rsid w:val="00F01165"/>
    <w:rsid w:val="00F30EEB"/>
    <w:rsid w:val="00F45076"/>
    <w:rsid w:val="00F559AF"/>
    <w:rsid w:val="00F566EA"/>
    <w:rsid w:val="00F70ACB"/>
    <w:rsid w:val="00F909B2"/>
    <w:rsid w:val="00FC1914"/>
    <w:rsid w:val="00FC587F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aption">
    <w:name w:val="caption"/>
    <w:basedOn w:val="Normal"/>
    <w:next w:val="Normal"/>
    <w:unhideWhenUsed/>
    <w:qFormat/>
    <w:rsid w:val="006D0750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FF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D2C72-5286-420C-A405-521DA1CB2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test_script_tpl.dot</Template>
  <TotalTime>0</TotalTime>
  <Pages>14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Ryan Smith</cp:lastModifiedBy>
  <cp:revision>3</cp:revision>
  <cp:lastPrinted>2003-10-05T22:49:00Z</cp:lastPrinted>
  <dcterms:created xsi:type="dcterms:W3CDTF">2018-09-17T09:16:00Z</dcterms:created>
  <dcterms:modified xsi:type="dcterms:W3CDTF">2018-09-17T12:08:00Z</dcterms:modified>
</cp:coreProperties>
</file>